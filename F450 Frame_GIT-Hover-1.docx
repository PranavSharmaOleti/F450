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:rsidTr="00A43A5B">
        <w:trPr>
          <w:cantSplit/>
          <w:trHeight w:val="4488"/>
        </w:trPr>
        <w:tc>
          <w:tcPr>
            <w:tcW w:w="6285" w:type="dxa"/>
          </w:tcPr>
          <w:p w:rsidR="00F448BC" w:rsidRDefault="004562AE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53815" cy="2738120"/>
                  <wp:effectExtent l="0" t="0" r="0" b="5080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73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:rsidR="00B77317" w:rsidRPr="00CD1539" w:rsidRDefault="004562AE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F450 Frame_GIT</w:t>
                  </w:r>
                </w:p>
                <w:p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:rsidR="00B77317" w:rsidRPr="00CD1539" w:rsidRDefault="004562AE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03 June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:rsidR="00B77317" w:rsidRPr="00CD1539" w:rsidRDefault="004562AE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Hover</w:t>
                  </w:r>
                </w:p>
                <w:p w:rsidR="00B77317" w:rsidRPr="006A441F" w:rsidRDefault="004562AE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:rsidR="00B77317" w:rsidRDefault="004562AE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:rsidR="004562AE" w:rsidRDefault="001041F1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31395055" w:history="1">
                        <w:r w:rsidR="004562AE" w:rsidRPr="00B73C1A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4562AE">
                          <w:rPr>
                            <w:noProof/>
                            <w:webHidden/>
                          </w:rPr>
                          <w:tab/>
                        </w:r>
                        <w:r w:rsidR="004562AE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4562AE">
                          <w:rPr>
                            <w:noProof/>
                            <w:webHidden/>
                          </w:rPr>
                          <w:instrText xml:space="preserve"> PAGEREF _Toc231395055 \h </w:instrText>
                        </w:r>
                        <w:r w:rsidR="004562AE">
                          <w:rPr>
                            <w:noProof/>
                            <w:webHidden/>
                          </w:rPr>
                        </w:r>
                        <w:r w:rsidR="004562AE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4562AE">
                          <w:rPr>
                            <w:noProof/>
                            <w:webHidden/>
                          </w:rPr>
                          <w:t>1</w:t>
                        </w:r>
                        <w:r w:rsidR="004562AE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4562AE" w:rsidRDefault="004562AE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231395056" w:history="1">
                        <w:r w:rsidRPr="00B73C1A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_Toc231395056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4562AE" w:rsidRDefault="004562AE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231395057" w:history="1">
                        <w:r w:rsidRPr="00B73C1A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_Toc231395057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4562AE" w:rsidRDefault="004562AE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231395058" w:history="1">
                        <w:r w:rsidRPr="00B73C1A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_Toc231395058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4562AE" w:rsidRDefault="004562AE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231395059" w:history="1">
                        <w:r w:rsidRPr="00B73C1A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_Toc231395059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4562AE" w:rsidRDefault="004562AE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231395060" w:history="1">
                        <w:r w:rsidRPr="00B73C1A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_Toc231395060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4562AE" w:rsidRDefault="004562AE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231395061" w:history="1">
                        <w:r w:rsidRPr="00B73C1A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_Toc231395061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4562AE" w:rsidRDefault="004562AE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231395062" w:history="1">
                        <w:r w:rsidRPr="00B73C1A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_Toc231395062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4562AE" w:rsidRDefault="004562AE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231395063" w:history="1">
                        <w:r w:rsidRPr="00B73C1A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_Toc231395063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4562AE" w:rsidRDefault="004562AE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231395064" w:history="1">
                        <w:r w:rsidRPr="00B73C1A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_Toc231395064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4562AE" w:rsidRDefault="004562AE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231395065" w:history="1">
                        <w:r w:rsidRPr="00B73C1A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_Toc231395065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4562AE" w:rsidRDefault="004562AE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231395066" w:history="1">
                        <w:r w:rsidRPr="00B73C1A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_Toc231395066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4562AE" w:rsidRDefault="004562AE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231395067" w:history="1">
                        <w:r w:rsidRPr="00B73C1A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_Toc231395067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4562AE" w:rsidRDefault="004562AE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231395068" w:history="1">
                        <w:r w:rsidRPr="00B73C1A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_Toc231395068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4562AE" w:rsidRDefault="004562AE">
                      <w:pPr>
                        <w:pStyle w:val="TOC1"/>
                        <w:rPr>
                          <w:noProof/>
                          <w:sz w:val="22"/>
                          <w:lang w:val="en-IN" w:eastAsia="en-IN"/>
                        </w:rPr>
                      </w:pPr>
                      <w:hyperlink w:anchor="_Toc231395069" w:history="1">
                        <w:r w:rsidRPr="00B73C1A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_Toc231395069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:rsidR="00F448BC" w:rsidRDefault="00F448BC" w:rsidP="00A5373F"/>
        </w:tc>
      </w:tr>
      <w:tr w:rsidR="00F448BC" w:rsidTr="00BE081A">
        <w:trPr>
          <w:cantSplit/>
          <w:trHeight w:val="3924"/>
        </w:trPr>
        <w:tc>
          <w:tcPr>
            <w:tcW w:w="6285" w:type="dxa"/>
          </w:tcPr>
          <w:p w:rsidR="00C27B5D" w:rsidRDefault="004562AE" w:rsidP="00C27B5D">
            <w:pPr>
              <w:pStyle w:val="Heading1"/>
              <w:outlineLvl w:val="0"/>
            </w:pPr>
            <w:bookmarkStart w:id="0" w:name="_Toc231395055"/>
            <w:r>
              <w:t>Description</w:t>
            </w:r>
            <w:bookmarkEnd w:id="0"/>
          </w:p>
          <w:p w:rsidR="00F448BC" w:rsidRPr="00E65D6E" w:rsidRDefault="004562AE" w:rsidP="00FF408C">
            <w:r>
              <w:t>No Data</w:t>
            </w:r>
          </w:p>
        </w:tc>
        <w:tc>
          <w:tcPr>
            <w:tcW w:w="4713" w:type="dxa"/>
            <w:vMerge/>
          </w:tcPr>
          <w:p w:rsidR="00F448BC" w:rsidRPr="00A33AA4" w:rsidRDefault="00F448BC" w:rsidP="00840CC7">
            <w:pPr>
              <w:pStyle w:val="TOC3"/>
            </w:pPr>
          </w:p>
        </w:tc>
      </w:tr>
    </w:tbl>
    <w:p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:rsidTr="00DD03CF">
        <w:tc>
          <w:tcPr>
            <w:tcW w:w="11016" w:type="dxa"/>
          </w:tcPr>
          <w:p w:rsidR="00343025" w:rsidRDefault="004562AE" w:rsidP="00343025">
            <w:pPr>
              <w:pStyle w:val="Heading1"/>
              <w:outlineLvl w:val="0"/>
            </w:pPr>
            <w:bookmarkStart w:id="1" w:name="_Toc243733140"/>
            <w:bookmarkStart w:id="2" w:name="_Toc245020107"/>
            <w:bookmarkStart w:id="3" w:name="_Toc245020139"/>
            <w:bookmarkStart w:id="4" w:name="_Toc231395056"/>
            <w:r>
              <w:lastRenderedPageBreak/>
              <w:t>Assumptions</w:t>
            </w:r>
            <w:bookmarkEnd w:id="4"/>
          </w:p>
          <w:p w:rsidR="00A96F2C" w:rsidRDefault="00A96F2C" w:rsidP="00A96F2C"/>
        </w:tc>
      </w:tr>
    </w:tbl>
    <w:p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:rsidTr="00ED5A01">
        <w:tc>
          <w:tcPr>
            <w:tcW w:w="11016" w:type="dxa"/>
          </w:tcPr>
          <w:p w:rsidR="00FF408C" w:rsidRDefault="004562AE" w:rsidP="00FF408C">
            <w:pPr>
              <w:pStyle w:val="Heading1"/>
              <w:outlineLvl w:val="0"/>
            </w:pPr>
            <w:bookmarkStart w:id="5" w:name="_Toc231395057"/>
            <w:r>
              <w:lastRenderedPageBreak/>
              <w:t>Model Information</w:t>
            </w:r>
            <w:bookmarkEnd w:id="5"/>
          </w:p>
          <w:p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:rsidTr="00077EA0">
                    <w:tc>
                      <w:tcPr>
                        <w:tcW w:w="8640" w:type="dxa"/>
                      </w:tcPr>
                      <w:p w:rsidR="00077EA0" w:rsidRDefault="004562AE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lastRenderedPageBreak/>
                          <w:drawing>
                            <wp:inline distT="0" distB="0" distL="0" distR="0">
                              <wp:extent cx="5349240" cy="5343525"/>
                              <wp:effectExtent l="0" t="0" r="3810" b="9525"/>
                              <wp:docPr id="4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53435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C16188" w:rsidRDefault="004562AE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F450 Frame_GIT</w:t>
                  </w:r>
                </w:p>
                <w:p w:rsidR="00C16188" w:rsidRDefault="004562AE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Pr="0044448A" w:rsidRDefault="004562AE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4562AE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4562A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4562A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4562A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4562AE" w:rsidTr="00F156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Top[1]</w:t>
                  </w:r>
                </w:p>
                <w:p w:rsidR="004562AE" w:rsidRPr="0044448A" w:rsidRDefault="004562AE" w:rsidP="00F156B1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560830"/>
                        <wp:effectExtent l="0" t="0" r="0" b="1270"/>
                        <wp:docPr id="5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560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Mass:0.0175184 kg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Volume:1.5367e-05 m^3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Density:1,140 kg/m^3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Weight:0.17168 N</w:t>
                  </w:r>
                </w:p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C:\Users\asus\Documents\Solidworks assignments\Chair\F450\F450 Frame_GIT.SLDPRT</w:t>
                  </w:r>
                </w:p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 3 16:02:15 2026</w:t>
                  </w:r>
                </w:p>
              </w:tc>
            </w:tr>
            <w:tr w:rsidR="004562AE" w:rsidTr="00F156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Base[1]</w:t>
                  </w:r>
                </w:p>
                <w:p w:rsidR="004562AE" w:rsidRPr="0044448A" w:rsidRDefault="004562AE" w:rsidP="00F156B1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>
                        <wp:extent cx="1562735" cy="1560830"/>
                        <wp:effectExtent l="0" t="0" r="0" b="1270"/>
                        <wp:docPr id="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560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Mass:0.0652374 kg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Volume:5.72258e-05 m^3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Density:1,140 kg/m^3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Weight:0.639326 N</w:t>
                  </w:r>
                </w:p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C:\Users\asus\Documents\Solidworks assignments\Chair\F450\F450 Frame_GIT.SLDPRT</w:t>
                  </w:r>
                </w:p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 3 16:02:15 2026</w:t>
                  </w:r>
                </w:p>
              </w:tc>
            </w:tr>
            <w:tr w:rsidR="004562AE" w:rsidTr="00F156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Arm Top (1) (1)[1]</w:t>
                  </w:r>
                </w:p>
                <w:p w:rsidR="004562AE" w:rsidRPr="0044448A" w:rsidRDefault="004562AE" w:rsidP="00F156B1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560830"/>
                        <wp:effectExtent l="0" t="0" r="0" b="1270"/>
                        <wp:docPr id="7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560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Mass:0.00713681 kg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Volume:6.26125e-06 m^3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Density:1,139.84 kg/m^3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Weight:0.0699407 N</w:t>
                  </w:r>
                </w:p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C:\Users\asus\Documents\Solidworks assignments\Chair\F450\F450 Frame_GIT.SLDPRT</w:t>
                  </w:r>
                </w:p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 3 16:02:15 2026</w:t>
                  </w:r>
                </w:p>
              </w:tc>
            </w:tr>
            <w:tr w:rsidR="004562AE" w:rsidTr="00F156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Arm  (1) (1)[1]</w:t>
                  </w:r>
                </w:p>
                <w:p w:rsidR="004562AE" w:rsidRPr="0044448A" w:rsidRDefault="004562AE" w:rsidP="00F156B1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560830"/>
                        <wp:effectExtent l="0" t="0" r="0" b="1270"/>
                        <wp:docPr id="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560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Mass:0.0529117 kg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Volume:4.63948e-05 m^3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Density:1,140.46 kg/m^3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Weight:0.518534 N</w:t>
                  </w:r>
                </w:p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C:\Users\asus\Documents\Solidworks assignments\Chair\F450\F450 Frame_GIT.SLDPRT</w:t>
                  </w:r>
                </w:p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 3 16:02:15 2026</w:t>
                  </w:r>
                </w:p>
              </w:tc>
            </w:tr>
            <w:tr w:rsidR="004562AE" w:rsidTr="00F156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Arm Top (2)[1]</w:t>
                  </w:r>
                </w:p>
                <w:p w:rsidR="004562AE" w:rsidRPr="0044448A" w:rsidRDefault="004562AE" w:rsidP="00F156B1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560830"/>
                        <wp:effectExtent l="0" t="0" r="0" b="1270"/>
                        <wp:docPr id="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560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Mass:0.00713792 kg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Volume:6.26164e-06 m^3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Density:1,139.94 kg/m^3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Weight:0.0699517 N</w:t>
                  </w:r>
                </w:p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C:\Users\asus\Documents\Solidworks assignments\Chair\F450\F450 Frame_GIT.SLDPRT</w:t>
                  </w:r>
                </w:p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 3 16:02:15 2026</w:t>
                  </w:r>
                </w:p>
              </w:tc>
            </w:tr>
            <w:tr w:rsidR="004562AE" w:rsidTr="00F156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Arm  (2)[1]</w:t>
                  </w:r>
                </w:p>
                <w:p w:rsidR="004562AE" w:rsidRPr="0044448A" w:rsidRDefault="004562AE" w:rsidP="00F156B1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560830"/>
                        <wp:effectExtent l="0" t="0" r="0" b="1270"/>
                        <wp:docPr id="10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560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Mass:0.0528642 kg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Volume:4.6364e-05 m^3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Density:1,140.2 kg/m^3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Weight:0.518069 N</w:t>
                  </w:r>
                </w:p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C:\Users\asus\Documents\Solidworks assignments\Chair\F450\F450 Frame_GIT.SLDPRT</w:t>
                  </w:r>
                </w:p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 3 16:02:15 2026</w:t>
                  </w:r>
                </w:p>
              </w:tc>
            </w:tr>
            <w:tr w:rsidR="004562AE" w:rsidTr="00F156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Arm Top (1)[1]</w:t>
                  </w:r>
                </w:p>
                <w:p w:rsidR="004562AE" w:rsidRPr="0044448A" w:rsidRDefault="004562AE" w:rsidP="00F156B1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>
                        <wp:extent cx="1562735" cy="1560830"/>
                        <wp:effectExtent l="0" t="0" r="0" b="1270"/>
                        <wp:docPr id="1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560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Mass:0.00713792 kg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Volume:6.26164e-06 m^3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Density:1,139.94 kg/m^3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Weight:0.0699517 N</w:t>
                  </w:r>
                </w:p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 xml:space="preserve">C:\Users\asus\Documents\Solidworks </w:t>
                  </w: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assignments\Chair\F450\F450 Frame_GIT.SLDPRT</w:t>
                  </w:r>
                </w:p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 3 16:02:15 2026</w:t>
                  </w:r>
                </w:p>
              </w:tc>
            </w:tr>
            <w:tr w:rsidR="004562AE" w:rsidTr="00F156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Arm  (1)[1]</w:t>
                  </w:r>
                </w:p>
                <w:p w:rsidR="004562AE" w:rsidRPr="0044448A" w:rsidRDefault="004562AE" w:rsidP="00F156B1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560830"/>
                        <wp:effectExtent l="0" t="0" r="0" b="1270"/>
                        <wp:docPr id="12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560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Mass:0.0528642 kg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Volume:4.63952e-05 m^3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Density:1,139.43 kg/m^3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Weight:0.518069 N</w:t>
                  </w:r>
                </w:p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C:\Users\asus\Documents\Solidworks assignments\Chair\F450\F450 Frame_GIT.SLDPRT</w:t>
                  </w:r>
                </w:p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 3 16:02:15 2026</w:t>
                  </w:r>
                </w:p>
              </w:tc>
            </w:tr>
            <w:tr w:rsidR="004562AE" w:rsidTr="00F156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Arm Top[1]</w:t>
                  </w:r>
                </w:p>
                <w:p w:rsidR="004562AE" w:rsidRPr="0044448A" w:rsidRDefault="004562AE" w:rsidP="00F156B1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560830"/>
                        <wp:effectExtent l="0" t="0" r="0" b="1270"/>
                        <wp:docPr id="13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560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Mass:0.00713681 kg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Volume:6.2604e-06 m^3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Density:1,139.99 kg/m^3</w:t>
                  </w:r>
                </w:p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Weight:0.0699407 N</w:t>
                  </w:r>
                </w:p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C:\Users\asus\Documents\Solidworks assignments\Chair\F450\F450 Frame_GIT.SLDPRT</w:t>
                  </w:r>
                </w:p>
                <w:p w:rsidR="004562AE" w:rsidRPr="0044448A" w:rsidRDefault="004562AE" w:rsidP="00F156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 3 16:02:15 2026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Default="004562AE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Arm [1]</w:t>
                  </w:r>
                </w:p>
                <w:p w:rsidR="004B3022" w:rsidRPr="0044448A" w:rsidRDefault="004562AE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560830"/>
                        <wp:effectExtent l="0" t="0" r="0" b="1270"/>
                        <wp:docPr id="14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560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Pr="0044448A" w:rsidRDefault="004562A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Mass:0.0529117 kg</w:t>
                  </w:r>
                </w:p>
                <w:p w:rsidR="004562AE" w:rsidRDefault="004562A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Volume:4.64235e-05 m^3</w:t>
                  </w:r>
                </w:p>
                <w:p w:rsidR="004562AE" w:rsidRDefault="004562A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Density:1,139.76 kg/m^3</w:t>
                  </w:r>
                </w:p>
                <w:p w:rsidR="004562AE" w:rsidRDefault="004562A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Weight:0.518534 N</w:t>
                  </w:r>
                </w:p>
                <w:p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C:\Users\asus\Documents\Solidworks assignments\Chair\F450\F450 Frame_GIT.SLDPRT</w:t>
                  </w:r>
                </w:p>
                <w:p w:rsidR="00C16188" w:rsidRPr="0044448A" w:rsidRDefault="004562A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 3 16:02:15 2026</w:t>
                  </w:r>
                </w:p>
              </w:tc>
            </w:tr>
          </w:tbl>
          <w:p w:rsidR="00FF408C" w:rsidRDefault="00FF408C" w:rsidP="00A96F2C"/>
        </w:tc>
      </w:tr>
    </w:tbl>
    <w:p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:rsidTr="005E294F">
        <w:tc>
          <w:tcPr>
            <w:tcW w:w="11016" w:type="dxa"/>
          </w:tcPr>
          <w:p w:rsidR="00B35001" w:rsidRPr="00B35001" w:rsidRDefault="004562AE" w:rsidP="00B35001">
            <w:pPr>
              <w:pStyle w:val="Heading1"/>
              <w:outlineLvl w:val="0"/>
            </w:pPr>
            <w:bookmarkStart w:id="6" w:name="_Toc231395058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4977"/>
              <w:gridCol w:w="5228"/>
            </w:tblGrid>
            <w:tr w:rsidR="00B35001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B35001" w:rsidRDefault="004562AE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B35001" w:rsidRDefault="004562A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Hover</w:t>
                  </w:r>
                </w:p>
              </w:tc>
            </w:tr>
            <w:tr w:rsidR="004562A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4562AE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4562A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4562AE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4562A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4562AE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562A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4562AE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r>
                    <w:t xml:space="preserve">Inplane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562A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562AE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4562A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4562AE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r>
                    <w:t>Contact penalty stiffness scale factor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</w:tr>
            <w:tr w:rsidR="004562A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562AE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4562A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562AE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562A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SOLIDWORKS document (C:\Users\asus\Documents\Solidworks assignments\Chair\F450)</w:t>
                  </w:r>
                </w:p>
              </w:tc>
            </w:tr>
          </w:tbl>
          <w:p w:rsidR="005E294F" w:rsidRDefault="005E294F" w:rsidP="00A96F2C"/>
        </w:tc>
      </w:tr>
      <w:bookmarkEnd w:id="1"/>
      <w:bookmarkEnd w:id="2"/>
      <w:bookmarkEnd w:id="3"/>
    </w:tbl>
    <w:p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:rsidTr="00E80CD9">
        <w:tc>
          <w:tcPr>
            <w:tcW w:w="11016" w:type="dxa"/>
          </w:tcPr>
          <w:p w:rsidR="00F33129" w:rsidRPr="00B35001" w:rsidRDefault="004562AE" w:rsidP="000A7C6B">
            <w:pPr>
              <w:pStyle w:val="Heading1"/>
              <w:outlineLvl w:val="0"/>
            </w:pPr>
            <w:bookmarkStart w:id="7" w:name="_Toc231395059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156"/>
              <w:gridCol w:w="5049"/>
            </w:tblGrid>
            <w:tr w:rsidR="00F33129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F33129" w:rsidRDefault="004562AE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F33129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4562A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4562AE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4562A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4562AE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:rsidR="00F33129" w:rsidRDefault="00F33129" w:rsidP="000A7C6B"/>
        </w:tc>
      </w:tr>
    </w:tbl>
    <w:p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:rsidTr="005273D5">
        <w:trPr>
          <w:trHeight w:val="4158"/>
        </w:trPr>
        <w:tc>
          <w:tcPr>
            <w:tcW w:w="11136" w:type="dxa"/>
          </w:tcPr>
          <w:p w:rsidR="00E80CD9" w:rsidRPr="00AC3438" w:rsidRDefault="004562AE" w:rsidP="000A7C6B">
            <w:pPr>
              <w:pStyle w:val="Heading1"/>
              <w:outlineLvl w:val="0"/>
            </w:pPr>
            <w:bookmarkStart w:id="8" w:name="_Toc243733144"/>
            <w:bookmarkStart w:id="9" w:name="_Toc245020112"/>
            <w:bookmarkStart w:id="10" w:name="_Toc245020144"/>
            <w:bookmarkStart w:id="11" w:name="_Toc231395060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4562AE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4562AE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4562AE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:rsidR="00E80CD9" w:rsidRPr="00577134" w:rsidRDefault="004562AE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4365" cy="1902460"/>
                        <wp:effectExtent l="0" t="0" r="635" b="2540"/>
                        <wp:docPr id="15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902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4562AE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4562A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PA66</w:t>
                        </w:r>
                      </w:p>
                    </w:tc>
                  </w:tr>
                  <w:tr w:rsidR="004562AE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562AE" w:rsidRDefault="004562A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562AE" w:rsidRDefault="004562A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4562AE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562AE" w:rsidRDefault="004562A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562AE" w:rsidRDefault="004562A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4562AE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562AE" w:rsidRDefault="004562A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562AE" w:rsidRDefault="004562A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7.5e+07 N/m^2</w:t>
                        </w:r>
                      </w:p>
                    </w:tc>
                  </w:tr>
                  <w:tr w:rsidR="004562AE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562AE" w:rsidRDefault="004562A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562AE" w:rsidRDefault="004562A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8e+07 N/m^2</w:t>
                        </w:r>
                      </w:p>
                    </w:tc>
                  </w:tr>
                  <w:tr w:rsidR="004562AE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562AE" w:rsidRDefault="004562A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Compressive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562AE" w:rsidRDefault="004562A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1.1e+08 N/m^2</w:t>
                        </w:r>
                      </w:p>
                    </w:tc>
                  </w:tr>
                  <w:tr w:rsidR="004562AE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562AE" w:rsidRDefault="004562A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562AE" w:rsidRDefault="004562A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3.3e+09 N/m^2</w:t>
                        </w:r>
                      </w:p>
                    </w:tc>
                  </w:tr>
                  <w:tr w:rsidR="004562AE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562AE" w:rsidRDefault="004562A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562AE" w:rsidRDefault="004562A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0.394  </w:t>
                        </w:r>
                      </w:p>
                    </w:tc>
                  </w:tr>
                  <w:tr w:rsidR="004562AE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562AE" w:rsidRDefault="004562A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562AE" w:rsidRDefault="004562A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1,140 kg/m^3</w:t>
                        </w:r>
                      </w:p>
                    </w:tc>
                  </w:tr>
                  <w:tr w:rsidR="004562AE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562AE" w:rsidRDefault="004562A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562AE" w:rsidRDefault="004562A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1.2e+09 N/m^2</w:t>
                        </w:r>
                      </w:p>
                    </w:tc>
                  </w:tr>
                  <w:tr w:rsidR="004562AE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562AE" w:rsidRDefault="004562A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4562AE" w:rsidRDefault="004562A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9e-05 /Kelvin</w:t>
                        </w:r>
                      </w:p>
                    </w:tc>
                  </w:tr>
                </w:tbl>
                <w:p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:rsidR="004562AE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1(Top[1])(F450 Frame_GIT),</w:t>
                  </w:r>
                </w:p>
                <w:p w:rsidR="004562AE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2(Base[1])(F450 Frame_GIT),</w:t>
                  </w:r>
                </w:p>
                <w:p w:rsidR="004562AE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3(Arm Top (1) (1)[1])(F450 Frame_GIT),</w:t>
                  </w:r>
                </w:p>
                <w:p w:rsidR="004562AE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4(Arm  (1) (1)[1])(F450 Frame_GIT),</w:t>
                  </w:r>
                </w:p>
                <w:p w:rsidR="004562AE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5(Arm Top (2)[1])(F450 Frame_GIT),</w:t>
                  </w:r>
                </w:p>
                <w:p w:rsidR="004562AE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6(Arm  (2)[1])(F450 Frame_GIT),</w:t>
                  </w:r>
                </w:p>
                <w:p w:rsidR="004562AE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7(Arm Top (1)[1])(F450 Frame_GIT),</w:t>
                  </w:r>
                </w:p>
                <w:p w:rsidR="004562AE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8(Arm  (1)[1])(F450 Frame_GIT),</w:t>
                  </w:r>
                </w:p>
                <w:p w:rsidR="004562AE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9(Arm Top[1])(F450 Frame_GIT),</w:t>
                  </w:r>
                </w:p>
                <w:p w:rsidR="00E80CD9" w:rsidRPr="00577134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10(Arm [1])(F450 Frame_GIT)</w:t>
                  </w:r>
                </w:p>
              </w:tc>
            </w:tr>
            <w:tr w:rsidR="00E80CD9" w:rsidRPr="000841BF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:rsidR="00E80CD9" w:rsidRPr="000841BF" w:rsidRDefault="004562AE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:rsidR="00E80CD9" w:rsidRDefault="00E80CD9" w:rsidP="000A7C6B"/>
        </w:tc>
      </w:tr>
      <w:bookmarkEnd w:id="8"/>
      <w:bookmarkEnd w:id="9"/>
      <w:bookmarkEnd w:id="10"/>
    </w:tbl>
    <w:p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:rsidTr="00452CBC">
        <w:tc>
          <w:tcPr>
            <w:tcW w:w="11016" w:type="dxa"/>
          </w:tcPr>
          <w:p w:rsidR="005273D5" w:rsidRPr="00AF1A58" w:rsidRDefault="004562AE" w:rsidP="000A7C6B">
            <w:pPr>
              <w:pStyle w:val="Heading1"/>
              <w:outlineLvl w:val="0"/>
              <w:rPr>
                <w:b w:val="0"/>
                <w:bCs w:val="0"/>
              </w:rPr>
            </w:pPr>
            <w:bookmarkStart w:id="12" w:name="_Toc231395061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p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4562AE" w:rsidTr="005675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4562AE" w:rsidRPr="004E282D" w:rsidRDefault="004562AE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4562AE" w:rsidRPr="004E282D" w:rsidRDefault="004562AE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4562AE" w:rsidRPr="004E282D" w:rsidRDefault="004562AE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4562AE" w:rsidTr="004562A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:rsidR="004562AE" w:rsidRPr="00F42DD1" w:rsidRDefault="004562AE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Gravity-1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:rsidR="004562AE" w:rsidRPr="006208CB" w:rsidRDefault="004562AE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7540" cy="1905635"/>
                        <wp:effectExtent l="0" t="0" r="0" b="0"/>
                        <wp:docPr id="16" name="Picture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9056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4562AE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4562AE" w:rsidRPr="00BE6656" w:rsidRDefault="004562AE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4562AE" w:rsidRPr="00B77EA3" w:rsidRDefault="004562A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Face&lt; 1 &gt;</w:t>
                        </w:r>
                      </w:p>
                    </w:tc>
                  </w:tr>
                  <w:tr w:rsidR="004562AE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4562AE" w:rsidRDefault="004562A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4562AE" w:rsidRDefault="004562A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0  0 9.81</w:t>
                        </w:r>
                      </w:p>
                    </w:tc>
                  </w:tr>
                  <w:tr w:rsidR="004562AE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4562AE" w:rsidRDefault="004562A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4562AE" w:rsidRDefault="004562A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m/s^2</w:t>
                        </w:r>
                      </w:p>
                    </w:tc>
                  </w:tr>
                </w:tbl>
                <w:p w:rsidR="004562AE" w:rsidRDefault="004562AE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4562AE" w:rsidTr="00F156B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:rsidR="004562AE" w:rsidRPr="00F42DD1" w:rsidRDefault="004562AE" w:rsidP="00F156B1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Distributed Mass-1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:rsidR="004562AE" w:rsidRPr="006208CB" w:rsidRDefault="004562AE" w:rsidP="00F156B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7540" cy="1905635"/>
                        <wp:effectExtent l="0" t="0" r="0" b="0"/>
                        <wp:docPr id="17" name="Picture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" name="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9056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4562AE" w:rsidTr="00F156B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4562AE" w:rsidRPr="00BE6656" w:rsidRDefault="004562AE" w:rsidP="00F156B1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4562AE" w:rsidRPr="00B77EA3" w:rsidRDefault="004562AE" w:rsidP="00F156B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4562AE" w:rsidTr="00F156B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4562AE" w:rsidRDefault="004562AE" w:rsidP="00F156B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4562AE" w:rsidRDefault="004562AE" w:rsidP="00F156B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Displacement (Direct transfer)</w:t>
                        </w:r>
                      </w:p>
                    </w:tc>
                  </w:tr>
                  <w:tr w:rsidR="004562AE" w:rsidTr="00F156B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4562AE" w:rsidRDefault="004562AE" w:rsidP="00F156B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Coordinate System: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4562AE" w:rsidRDefault="004562AE" w:rsidP="00F156B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 xml:space="preserve">Global cartesian coordinates </w:t>
                        </w:r>
                      </w:p>
                    </w:tc>
                  </w:tr>
                  <w:tr w:rsidR="004562AE" w:rsidTr="00F156B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4562AE" w:rsidRDefault="004562AE" w:rsidP="00F156B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Translation 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4562AE" w:rsidRDefault="004562AE" w:rsidP="00F156B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---   mm</w:t>
                        </w:r>
                      </w:p>
                    </w:tc>
                  </w:tr>
                  <w:tr w:rsidR="004562AE" w:rsidTr="00F156B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4562AE" w:rsidRDefault="004562AE" w:rsidP="00F156B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Rotation 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4562AE" w:rsidRDefault="004562AE" w:rsidP="00F156B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---   deg</w:t>
                        </w:r>
                      </w:p>
                    </w:tc>
                  </w:tr>
                  <w:tr w:rsidR="004562AE" w:rsidTr="00F156B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4562AE" w:rsidRDefault="004562AE" w:rsidP="00F156B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 coordinates: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4562AE" w:rsidRDefault="004562AE" w:rsidP="00F156B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 0 0   mm</w:t>
                        </w:r>
                      </w:p>
                    </w:tc>
                  </w:tr>
                  <w:tr w:rsidR="004562AE" w:rsidTr="00F156B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4562AE" w:rsidRDefault="004562AE" w:rsidP="00F156B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Remote Mass: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4562AE" w:rsidRDefault="004562AE" w:rsidP="00F156B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1.5 kg</w:t>
                        </w:r>
                      </w:p>
                    </w:tc>
                  </w:tr>
                  <w:tr w:rsidR="004562AE" w:rsidTr="00F156B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4562AE" w:rsidRDefault="004562AE" w:rsidP="00F156B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Moment of Inertia: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4562AE" w:rsidRDefault="004562AE" w:rsidP="00F156B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0,0,0,0,0,0 kg.m^2</w:t>
                        </w:r>
                      </w:p>
                    </w:tc>
                  </w:tr>
                  <w:tr w:rsidR="004562AE" w:rsidTr="00F156B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4562AE" w:rsidRDefault="004562AE" w:rsidP="00F156B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Components transferred: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4562AE" w:rsidRDefault="004562AE" w:rsidP="00F156B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NA</w:t>
                        </w:r>
                      </w:p>
                    </w:tc>
                  </w:tr>
                </w:tbl>
                <w:p w:rsidR="004562AE" w:rsidRDefault="004562AE" w:rsidP="00F156B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4562AE" w:rsidTr="00F156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:rsidR="004562AE" w:rsidRPr="00F42DD1" w:rsidRDefault="004562AE" w:rsidP="00F156B1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:rsidR="004562AE" w:rsidRPr="006208CB" w:rsidRDefault="004562AE" w:rsidP="00F156B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7540" cy="1905635"/>
                        <wp:effectExtent l="0" t="0" r="0" b="0"/>
                        <wp:docPr id="18" name="Picture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9056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4562AE" w:rsidTr="00F156B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4562AE" w:rsidRPr="00BE6656" w:rsidRDefault="004562AE" w:rsidP="00F156B1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4562AE" w:rsidRPr="00B77EA3" w:rsidRDefault="004562AE" w:rsidP="00F156B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</w:t>
                        </w:r>
                      </w:p>
                    </w:tc>
                  </w:tr>
                  <w:tr w:rsidR="004562AE" w:rsidTr="00F156B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4562AE" w:rsidRDefault="004562AE" w:rsidP="00F156B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4562AE" w:rsidRDefault="004562AE" w:rsidP="00F156B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4562AE" w:rsidTr="00F156B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4562AE" w:rsidRDefault="004562AE" w:rsidP="00F156B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4562AE" w:rsidRDefault="004562AE" w:rsidP="00F156B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-10 N</w:t>
                        </w:r>
                      </w:p>
                    </w:tc>
                  </w:tr>
                </w:tbl>
                <w:p w:rsidR="004562AE" w:rsidRDefault="004562AE" w:rsidP="00F156B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4562AE" w:rsidTr="00F156B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:rsidR="004562AE" w:rsidRPr="00F42DD1" w:rsidRDefault="004562AE" w:rsidP="00F156B1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lastRenderedPageBreak/>
                    <w:t>Torque-1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:rsidR="004562AE" w:rsidRPr="006208CB" w:rsidRDefault="004562AE" w:rsidP="00F156B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7540" cy="1905635"/>
                        <wp:effectExtent l="0" t="0" r="0" b="0"/>
                        <wp:docPr id="19" name="Picture 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" name="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9056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4562AE" w:rsidTr="00F156B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4562AE" w:rsidRPr="00BE6656" w:rsidRDefault="004562AE" w:rsidP="00F156B1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4562AE" w:rsidRPr="00B77EA3" w:rsidRDefault="004562AE" w:rsidP="00F156B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4562AE" w:rsidTr="00F156B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4562AE" w:rsidRDefault="004562AE" w:rsidP="00F156B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4562AE" w:rsidRDefault="004562AE" w:rsidP="00F156B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Face&lt; 1 &gt;</w:t>
                        </w:r>
                      </w:p>
                    </w:tc>
                  </w:tr>
                  <w:tr w:rsidR="004562AE" w:rsidTr="00F156B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4562AE" w:rsidRDefault="004562AE" w:rsidP="00F156B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4562AE" w:rsidRDefault="004562AE" w:rsidP="00F156B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torque</w:t>
                        </w:r>
                      </w:p>
                    </w:tc>
                  </w:tr>
                  <w:tr w:rsidR="004562AE" w:rsidTr="00F156B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4562AE" w:rsidRDefault="004562AE" w:rsidP="00F156B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4562AE" w:rsidRDefault="004562AE" w:rsidP="00F156B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0.25 N.m</w:t>
                        </w:r>
                      </w:p>
                    </w:tc>
                  </w:tr>
                </w:tbl>
                <w:p w:rsidR="004562AE" w:rsidRDefault="004562AE" w:rsidP="00F156B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4562AE" w:rsidTr="00F156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:rsidR="004562AE" w:rsidRPr="00F42DD1" w:rsidRDefault="004562AE" w:rsidP="00F156B1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Torque-2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:rsidR="004562AE" w:rsidRPr="006208CB" w:rsidRDefault="004562AE" w:rsidP="00F156B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7540" cy="1905635"/>
                        <wp:effectExtent l="0" t="0" r="0" b="0"/>
                        <wp:docPr id="20" name="Picture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9056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4562AE" w:rsidTr="00F156B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4562AE" w:rsidRPr="00BE6656" w:rsidRDefault="004562AE" w:rsidP="00F156B1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4562AE" w:rsidRPr="00B77EA3" w:rsidRDefault="004562AE" w:rsidP="00F156B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4562AE" w:rsidTr="00F156B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4562AE" w:rsidRDefault="004562AE" w:rsidP="00F156B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4562AE" w:rsidRDefault="004562AE" w:rsidP="00F156B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Face&lt; 1 &gt;</w:t>
                        </w:r>
                      </w:p>
                    </w:tc>
                  </w:tr>
                  <w:tr w:rsidR="004562AE" w:rsidTr="00F156B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4562AE" w:rsidRDefault="004562AE" w:rsidP="00F156B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4562AE" w:rsidRDefault="004562AE" w:rsidP="00F156B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torque</w:t>
                        </w:r>
                      </w:p>
                    </w:tc>
                  </w:tr>
                  <w:tr w:rsidR="004562AE" w:rsidTr="00F156B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4562AE" w:rsidRDefault="004562AE" w:rsidP="00F156B1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4562AE" w:rsidRDefault="004562AE" w:rsidP="00F156B1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0.25 N.m</w:t>
                        </w:r>
                      </w:p>
                    </w:tc>
                  </w:tr>
                </w:tbl>
                <w:p w:rsidR="004562AE" w:rsidRDefault="004562AE" w:rsidP="00F156B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:rsidR="005273D5" w:rsidRDefault="005273D5" w:rsidP="000A7C6B">
            <w:pPr>
              <w:rPr>
                <w:rStyle w:val="Strong"/>
              </w:rPr>
            </w:pPr>
          </w:p>
        </w:tc>
      </w:tr>
    </w:tbl>
    <w:p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:rsidTr="005B3D16">
        <w:tc>
          <w:tcPr>
            <w:tcW w:w="11016" w:type="dxa"/>
          </w:tcPr>
          <w:p w:rsidR="00132707" w:rsidRDefault="00132707" w:rsidP="000A7C6B">
            <w:pPr>
              <w:pStyle w:val="Heading1"/>
              <w:outlineLvl w:val="0"/>
            </w:pPr>
            <w:r>
              <w:br w:type="page"/>
            </w:r>
            <w:bookmarkStart w:id="13" w:name="_Toc231395062"/>
            <w:r w:rsidR="004562AE">
              <w:t>Connector Definitions</w:t>
            </w:r>
            <w:bookmarkEnd w:id="13"/>
          </w:p>
          <w:p w:rsidR="00132707" w:rsidRDefault="004562AE" w:rsidP="000A7C6B">
            <w:r>
              <w:t>No Data</w:t>
            </w:r>
          </w:p>
          <w:p w:rsidR="00EF37BF" w:rsidRPr="009C0A33" w:rsidRDefault="00EF37BF" w:rsidP="000A7C6B"/>
          <w:p w:rsidR="000F2729" w:rsidRDefault="000F2729" w:rsidP="000A7C6B"/>
          <w:p w:rsidR="00E12C21" w:rsidRDefault="00E12C21" w:rsidP="000A7C6B"/>
          <w:p w:rsidR="00D72EE8" w:rsidRDefault="00D72EE8" w:rsidP="00D72EE8"/>
          <w:p w:rsidR="00D72EE8" w:rsidRPr="009C0A33" w:rsidRDefault="00D72EE8" w:rsidP="00D72EE8"/>
          <w:p w:rsidR="00132707" w:rsidRDefault="00132707" w:rsidP="000A7C6B"/>
        </w:tc>
      </w:tr>
    </w:tbl>
    <w:p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104BD8" w:rsidRDefault="004562AE" w:rsidP="004562AE">
            <w:pPr>
              <w:pStyle w:val="Heading1"/>
            </w:pPr>
            <w:bookmarkStart w:id="14" w:name="_Toc231395063"/>
            <w:r>
              <w:lastRenderedPageBreak/>
              <w:t>Interaction Information</w:t>
            </w:r>
            <w:bookmarkEnd w:id="14"/>
          </w:p>
          <w:p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2B4DE8" w:rsidRDefault="004562AE" w:rsidP="00C16188">
                  <w:pPr>
                    <w:jc w:val="center"/>
                  </w:pPr>
                  <w:r>
                    <w:t>Interaction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2B4DE8" w:rsidRDefault="004562AE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Image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2B4DE8" w:rsidRDefault="004562AE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Properties</w:t>
                  </w:r>
                </w:p>
              </w:tc>
            </w:tr>
            <w:tr w:rsidR="002B4DE8" w:rsidTr="003F226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2B4DE8" w:rsidRPr="00211C62" w:rsidRDefault="004562AE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Global Interaction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:rsidR="002B4DE8" w:rsidRPr="000B04D4" w:rsidRDefault="004562AE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445385" cy="2442845"/>
                        <wp:effectExtent l="0" t="0" r="0" b="0"/>
                        <wp:docPr id="21" name="Picture 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" name="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24428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17091B" w:rsidRPr="00BE6656" w:rsidRDefault="004562AE" w:rsidP="004F6DE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17091B" w:rsidRPr="00BE6656" w:rsidRDefault="004562AE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4562AE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4562AE" w:rsidRDefault="004562AE" w:rsidP="004F6DE4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4562AE" w:rsidRDefault="004562AE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component(s)</w:t>
                        </w:r>
                      </w:p>
                    </w:tc>
                  </w:tr>
                  <w:tr w:rsidR="004562AE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4562AE" w:rsidRDefault="004562AE" w:rsidP="004F6DE4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4562AE" w:rsidRDefault="004562AE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Independent mesh</w:t>
                        </w:r>
                      </w:p>
                    </w:tc>
                  </w:tr>
                </w:tbl>
                <w:p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:rsidR="00104BD8" w:rsidRDefault="00104BD8" w:rsidP="000A7C6B">
            <w:pPr>
              <w:rPr>
                <w:rStyle w:val="A3"/>
              </w:rPr>
            </w:pPr>
          </w:p>
          <w:p w:rsidR="00104BD8" w:rsidRDefault="00104BD8" w:rsidP="000A7C6B"/>
        </w:tc>
      </w:tr>
    </w:tbl>
    <w:p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A61A59" w:rsidRDefault="004562AE" w:rsidP="000A7C6B">
            <w:pPr>
              <w:pStyle w:val="Heading1"/>
              <w:outlineLvl w:val="0"/>
            </w:pPr>
            <w:bookmarkStart w:id="15" w:name="_Toc231395064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4562AE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4562A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4562AE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4562A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4562AE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28.6846 mm</w:t>
                  </w:r>
                </w:p>
              </w:tc>
            </w:tr>
            <w:tr w:rsidR="004562A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0.517638 mm</w:t>
                  </w:r>
                </w:p>
              </w:tc>
            </w:tr>
            <w:tr w:rsidR="004562AE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:rsidR="00690657" w:rsidRDefault="00690657" w:rsidP="00690657"/>
          <w:p w:rsidR="00A9531D" w:rsidRPr="00690657" w:rsidRDefault="004562AE" w:rsidP="00690657">
            <w:pPr>
              <w:pStyle w:val="Heading2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4562AE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4562A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816806</w:t>
                  </w:r>
                </w:p>
              </w:tc>
            </w:tr>
            <w:tr w:rsidR="004562AE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512380</w:t>
                  </w:r>
                </w:p>
              </w:tc>
            </w:tr>
            <w:tr w:rsidR="004562A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64.119</w:t>
                  </w:r>
                </w:p>
              </w:tc>
            </w:tr>
            <w:tr w:rsidR="004562AE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99.7</w:t>
                  </w:r>
                </w:p>
              </w:tc>
            </w:tr>
            <w:tr w:rsidR="004562A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0.00839</w:t>
                  </w:r>
                </w:p>
              </w:tc>
            </w:tr>
            <w:tr w:rsidR="004562AE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4562A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00:01:19</w:t>
                  </w:r>
                </w:p>
              </w:tc>
            </w:tr>
            <w:tr w:rsidR="004562AE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4562AE" w:rsidRDefault="004562A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690657" w:rsidRDefault="00690657" w:rsidP="00690657"/>
          <w:p w:rsidR="002F5299" w:rsidRDefault="004562AE" w:rsidP="00690657">
            <w:pPr>
              <w:pStyle w:val="Heading2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Control Information:</w:t>
            </w:r>
          </w:p>
          <w:tbl>
            <w:tblPr>
              <w:tblStyle w:val="LightList-Accent3"/>
              <w:tblW w:w="0" w:type="auto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947"/>
              <w:gridCol w:w="3870"/>
              <w:gridCol w:w="3937"/>
            </w:tblGrid>
            <w:tr w:rsidR="00A14EA8" w:rsidTr="00FA53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:rsidR="00A14EA8" w:rsidRDefault="004562AE" w:rsidP="00A14EA8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Name</w:t>
                  </w:r>
                </w:p>
              </w:tc>
              <w:tc>
                <w:tcPr>
                  <w:tcW w:w="3870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:rsidR="00A14EA8" w:rsidRDefault="004562AE" w:rsidP="00A14EA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Image</w:t>
                  </w:r>
                </w:p>
              </w:tc>
              <w:tc>
                <w:tcPr>
                  <w:tcW w:w="3937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:rsidR="00A14EA8" w:rsidRDefault="004562AE" w:rsidP="00A14EA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Details</w:t>
                  </w:r>
                </w:p>
              </w:tc>
            </w:tr>
            <w:tr w:rsidR="00A14EA8" w:rsidTr="00FA533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:rsidR="00A14EA8" w:rsidRDefault="004562AE" w:rsidP="00A14EA8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Control-1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:rsidR="00A14EA8" w:rsidRDefault="004562AE" w:rsidP="00A14EA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2311400" cy="2308860"/>
                        <wp:effectExtent l="0" t="0" r="0" b="0"/>
                        <wp:docPr id="22" name="Picture 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" name="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2308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MediumGrid1-Accent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FA5333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:rsidR="00FA5333" w:rsidRPr="00BE6656" w:rsidRDefault="004562AE" w:rsidP="00485382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:rsidR="00FA5333" w:rsidRDefault="004562AE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144 edge(s), 4 face(s)</w:t>
                        </w:r>
                      </w:p>
                    </w:tc>
                  </w:tr>
                  <w:tr w:rsidR="004562AE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:rsidR="004562AE" w:rsidRDefault="004562AE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:rsidR="004562AE" w:rsidRDefault="004562AE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4562AE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:rsidR="004562AE" w:rsidRDefault="004562AE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:rsidR="004562AE" w:rsidRDefault="004562AE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1.4</w:t>
                        </w:r>
                      </w:p>
                    </w:tc>
                  </w:tr>
                  <w:tr w:rsidR="004562AE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:rsidR="004562AE" w:rsidRDefault="004562AE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:rsidR="004562AE" w:rsidRDefault="004562AE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1.4</w:t>
                        </w:r>
                      </w:p>
                    </w:tc>
                  </w:tr>
                </w:tbl>
                <w:p w:rsidR="00FA5333" w:rsidRDefault="00FA5333" w:rsidP="00A14EA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690657" w:rsidRDefault="00690657" w:rsidP="00690657"/>
          <w:p w:rsidR="00A61A59" w:rsidRDefault="004562AE" w:rsidP="004562AE">
            <w:pPr>
              <w:pStyle w:val="Heading2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Quality Plots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4562AE" w:rsidTr="00F156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:rsidR="004562AE" w:rsidRDefault="004562AE" w:rsidP="004562AE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:rsidR="004562AE" w:rsidRDefault="004562AE" w:rsidP="004562A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:rsidR="004562AE" w:rsidRDefault="004562AE" w:rsidP="004562A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:rsidR="004562AE" w:rsidRDefault="004562AE" w:rsidP="004562A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4562AE" w:rsidTr="00F156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Pr="004D2956" w:rsidRDefault="004562AE" w:rsidP="004562AE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Quality1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Pr="004D2956" w:rsidRDefault="004562AE" w:rsidP="004562A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Aspect Ratio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4562A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1.026</w:t>
                  </w:r>
                </w:p>
                <w:p w:rsidR="004562AE" w:rsidRPr="004D2956" w:rsidRDefault="004562AE" w:rsidP="004562A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212881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4562A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64.119</w:t>
                  </w:r>
                </w:p>
                <w:p w:rsidR="004562AE" w:rsidRPr="004D2956" w:rsidRDefault="004562AE" w:rsidP="004562A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174663</w:t>
                  </w:r>
                </w:p>
              </w:tc>
            </w:tr>
            <w:tr w:rsidR="004562AE" w:rsidTr="00F156B1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4562AE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>
                        <wp:extent cx="6691630" cy="4754880"/>
                        <wp:effectExtent l="0" t="0" r="0" b="7620"/>
                        <wp:docPr id="23" name="Picture 2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" name=""/>
                                <pic:cNvPicPr/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47548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562AE" w:rsidRPr="004D2956" w:rsidRDefault="004562AE" w:rsidP="004562A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F450 Frame_GIT-Hover-Quality-Quality1</w:t>
                  </w:r>
                </w:p>
              </w:tc>
            </w:tr>
          </w:tbl>
          <w:p w:rsidR="004562AE" w:rsidRDefault="004562AE" w:rsidP="004562AE"/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4562AE" w:rsidTr="00F156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:rsidR="004562AE" w:rsidRDefault="004562AE" w:rsidP="004562AE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:rsidR="004562AE" w:rsidRDefault="004562AE" w:rsidP="004562A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:rsidR="004562AE" w:rsidRDefault="004562AE" w:rsidP="004562A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:rsidR="004562AE" w:rsidRDefault="004562AE" w:rsidP="004562A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4562AE" w:rsidTr="00F156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Pr="004D2956" w:rsidRDefault="004562AE" w:rsidP="004562AE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Diagnosis2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Pr="004D2956" w:rsidRDefault="004562AE" w:rsidP="004562A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 Quality Diagnostics : Aspect Ratio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4562A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1.026</w:t>
                  </w:r>
                </w:p>
                <w:p w:rsidR="004562AE" w:rsidRPr="004D2956" w:rsidRDefault="004562AE" w:rsidP="004562A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212881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4562A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64.119</w:t>
                  </w:r>
                </w:p>
                <w:p w:rsidR="004562AE" w:rsidRPr="004D2956" w:rsidRDefault="004562AE" w:rsidP="004562A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174663</w:t>
                  </w:r>
                </w:p>
              </w:tc>
            </w:tr>
            <w:tr w:rsidR="004562AE" w:rsidTr="00F156B1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4562AE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>
                        <wp:extent cx="6691630" cy="4754880"/>
                        <wp:effectExtent l="0" t="0" r="0" b="7620"/>
                        <wp:docPr id="24" name="Picture 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" name=""/>
                                <pic:cNvPicPr/>
                              </pic:nvPicPr>
                              <pic:blipFill>
                                <a:blip r:embed="rId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47548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562AE" w:rsidRPr="004D2956" w:rsidRDefault="004562AE" w:rsidP="004562A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F450 Frame_GIT-Hover-Quality-Diagnosis2</w:t>
                  </w:r>
                </w:p>
              </w:tc>
            </w:tr>
          </w:tbl>
          <w:p w:rsidR="004562AE" w:rsidRDefault="004562AE" w:rsidP="004562AE"/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4562AE" w:rsidTr="00F156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:rsidR="004562AE" w:rsidRDefault="004562AE" w:rsidP="004562AE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:rsidR="004562AE" w:rsidRDefault="004562AE" w:rsidP="004562A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:rsidR="004562AE" w:rsidRDefault="004562AE" w:rsidP="004562A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:rsidR="004562AE" w:rsidRDefault="004562AE" w:rsidP="004562A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4562AE" w:rsidTr="00F156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Pr="004D2956" w:rsidRDefault="004562AE" w:rsidP="004562AE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Diagnosis3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Pr="004D2956" w:rsidRDefault="004562AE" w:rsidP="004562A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 Quality Diagnostics : Jacobian ratio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4562A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1.000</w:t>
                  </w:r>
                </w:p>
                <w:p w:rsidR="004562AE" w:rsidRPr="004D2956" w:rsidRDefault="004562AE" w:rsidP="004562A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29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4562A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18.052</w:t>
                  </w:r>
                </w:p>
                <w:p w:rsidR="004562AE" w:rsidRPr="004D2956" w:rsidRDefault="004562AE" w:rsidP="004562A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174663</w:t>
                  </w:r>
                </w:p>
              </w:tc>
            </w:tr>
            <w:tr w:rsidR="004562AE" w:rsidTr="00F156B1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4562AE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>
                        <wp:extent cx="6691630" cy="4754880"/>
                        <wp:effectExtent l="0" t="0" r="0" b="7620"/>
                        <wp:docPr id="25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"/>
                                <pic:cNvPicPr/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47548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562AE" w:rsidRPr="004D2956" w:rsidRDefault="004562AE" w:rsidP="004562A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F450 Frame_GIT-Hover-Quality-Diagnosis3</w:t>
                  </w:r>
                </w:p>
              </w:tc>
            </w:tr>
          </w:tbl>
          <w:p w:rsidR="004562AE" w:rsidRDefault="004562AE" w:rsidP="004562AE"/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4562AE" w:rsidTr="00F156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:rsidR="004562AE" w:rsidRDefault="004562AE" w:rsidP="004562AE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:rsidR="004562AE" w:rsidRDefault="004562AE" w:rsidP="004562A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:rsidR="004562AE" w:rsidRDefault="004562AE" w:rsidP="004562A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:rsidR="004562AE" w:rsidRDefault="004562AE" w:rsidP="004562A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4562AE" w:rsidTr="00F156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Pr="004D2956" w:rsidRDefault="004562AE" w:rsidP="004562AE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Diagnosis4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Pr="004D2956" w:rsidRDefault="004562AE" w:rsidP="004562A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 Quality Diagnostics : Element volume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4562A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</w:t>
                  </w:r>
                </w:p>
                <w:p w:rsidR="004562AE" w:rsidRPr="004D2956" w:rsidRDefault="004562AE" w:rsidP="004562A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290569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4562A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</w:t>
                  </w:r>
                </w:p>
                <w:p w:rsidR="004562AE" w:rsidRPr="004D2956" w:rsidRDefault="004562AE" w:rsidP="004562A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49722</w:t>
                  </w:r>
                </w:p>
              </w:tc>
            </w:tr>
            <w:tr w:rsidR="004562AE" w:rsidTr="00F156B1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4562AE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>
                        <wp:extent cx="6691630" cy="4754880"/>
                        <wp:effectExtent l="0" t="0" r="0" b="7620"/>
                        <wp:docPr id="26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"/>
                                <pic:cNvPicPr/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47548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562AE" w:rsidRPr="004D2956" w:rsidRDefault="004562AE" w:rsidP="004562A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F450 Frame_GIT-Hover-Quality-Diagnosis4</w:t>
                  </w:r>
                </w:p>
              </w:tc>
            </w:tr>
          </w:tbl>
          <w:p w:rsidR="00A61A59" w:rsidRPr="00F077CB" w:rsidRDefault="00A61A59" w:rsidP="000A7C6B"/>
        </w:tc>
      </w:tr>
    </w:tbl>
    <w:p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2C53F9" w:rsidRDefault="004562AE" w:rsidP="000A7C6B">
            <w:pPr>
              <w:pStyle w:val="Heading1"/>
              <w:outlineLvl w:val="0"/>
            </w:pPr>
            <w:bookmarkStart w:id="16" w:name="_Toc231395065"/>
            <w:r>
              <w:t>Sensor Details</w:t>
            </w:r>
            <w:bookmarkEnd w:id="16"/>
          </w:p>
          <w:p w:rsidR="002C53F9" w:rsidRPr="00F077CB" w:rsidRDefault="004562AE" w:rsidP="000A7C6B">
            <w:r>
              <w:t>No Data</w:t>
            </w:r>
          </w:p>
        </w:tc>
      </w:tr>
    </w:tbl>
    <w:p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:rsidR="005F5B79" w:rsidRDefault="004562AE" w:rsidP="000A7C6B">
            <w:pPr>
              <w:pStyle w:val="Heading1"/>
              <w:outlineLvl w:val="0"/>
            </w:pPr>
            <w:bookmarkStart w:id="17" w:name="_Toc231395066"/>
            <w:r>
              <w:lastRenderedPageBreak/>
              <w:t>Resultant Forces</w:t>
            </w:r>
            <w:bookmarkEnd w:id="17"/>
          </w:p>
          <w:p w:rsidR="005F5B79" w:rsidRPr="000B04D4" w:rsidRDefault="004562AE" w:rsidP="000A7C6B">
            <w:pPr>
              <w:pStyle w:val="Heading2"/>
              <w:outlineLvl w:val="1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4562AE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4562A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4562A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4562A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4562A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4562A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4562AE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:rsidR="005F5B79" w:rsidRPr="000B04D4" w:rsidRDefault="004562AE" w:rsidP="000A7C6B">
            <w:pPr>
              <w:pStyle w:val="Heading2"/>
              <w:outlineLvl w:val="1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4562AE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4562A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4562A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4562A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4562A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4562A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4562AE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4562A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5F5B79" w:rsidRDefault="005F5B79" w:rsidP="000A7C6B"/>
        </w:tc>
      </w:tr>
      <w:tr w:rsidR="005F5B79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:rsidR="00C6072D" w:rsidRPr="000B04D4" w:rsidRDefault="004562AE" w:rsidP="00C6072D">
            <w:pPr>
              <w:pStyle w:val="Heading2"/>
              <w:outlineLvl w:val="1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4562AE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4562A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4562A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4562A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4562A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4562AE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4562AE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4562A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4562A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-0.00970188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4562A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-0.0930738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4562A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4.77572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4562A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4.77664</w:t>
                  </w:r>
                </w:p>
              </w:tc>
            </w:tr>
          </w:tbl>
          <w:p w:rsidR="00C6072D" w:rsidRPr="000B04D4" w:rsidRDefault="004562AE" w:rsidP="00C6072D">
            <w:pPr>
              <w:pStyle w:val="Heading2"/>
              <w:outlineLvl w:val="1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4562AE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4562A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4562A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4562A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4562A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4562A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4562AE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4562A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4562A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4562A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4562A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4562A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:rsidR="005F5B79" w:rsidRDefault="005F5B79" w:rsidP="000A7C6B"/>
        </w:tc>
      </w:tr>
      <w:bookmarkEnd w:id="18"/>
      <w:bookmarkEnd w:id="19"/>
      <w:bookmarkEnd w:id="20"/>
    </w:tbl>
    <w:p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50542D" w:rsidRPr="004562AE" w:rsidRDefault="004562AE" w:rsidP="004562AE">
            <w:pPr>
              <w:pStyle w:val="Heading1"/>
            </w:pPr>
            <w:bookmarkStart w:id="21" w:name="_Toc231395067"/>
            <w:r>
              <w:t>Beams</w:t>
            </w:r>
            <w:bookmarkEnd w:id="21"/>
          </w:p>
          <w:p w:rsidR="00EC2432" w:rsidRDefault="004562AE" w:rsidP="000A7C6B">
            <w:r>
              <w:rPr>
                <w:sz w:val="24"/>
                <w:szCs w:val="24"/>
              </w:rPr>
              <w:t>No Data</w:t>
            </w:r>
          </w:p>
        </w:tc>
      </w:tr>
    </w:tbl>
    <w:p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EC2432" w:rsidRDefault="004562AE" w:rsidP="000A7C6B">
            <w:pPr>
              <w:pStyle w:val="Heading1"/>
              <w:outlineLvl w:val="0"/>
            </w:pPr>
            <w:bookmarkStart w:id="22" w:name="_Toc243733152"/>
            <w:bookmarkStart w:id="23" w:name="_Toc245020120"/>
            <w:bookmarkStart w:id="24" w:name="_Toc245020152"/>
            <w:bookmarkStart w:id="25" w:name="_Toc231395068"/>
            <w:r>
              <w:lastRenderedPageBreak/>
              <w:t>Study Results</w:t>
            </w:r>
            <w:bookmarkEnd w:id="25"/>
          </w:p>
          <w:p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4562AE" w:rsidTr="00F156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4562AE" w:rsidRDefault="004562AE" w:rsidP="004562AE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4562AE" w:rsidRDefault="004562AE" w:rsidP="004562A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4562AE" w:rsidRDefault="004562AE" w:rsidP="004562A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4562AE" w:rsidRDefault="004562AE" w:rsidP="004562A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4562AE" w:rsidTr="00F156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4562AE" w:rsidRPr="004D2956" w:rsidRDefault="004562AE" w:rsidP="004562AE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4562AE" w:rsidRPr="004D2956" w:rsidRDefault="004562AE" w:rsidP="004562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4562AE" w:rsidRDefault="004562AE" w:rsidP="004562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2,003.749N/m^2</w:t>
                  </w:r>
                </w:p>
                <w:p w:rsidR="004562AE" w:rsidRPr="004D2956" w:rsidRDefault="004562AE" w:rsidP="004562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93179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4562AE" w:rsidRDefault="004562AE" w:rsidP="004562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5,436,142.000N/m^2</w:t>
                  </w:r>
                </w:p>
                <w:p w:rsidR="004562AE" w:rsidRPr="004D2956" w:rsidRDefault="004562AE" w:rsidP="004562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293131</w:t>
                  </w:r>
                </w:p>
              </w:tc>
            </w:tr>
            <w:tr w:rsidR="004562AE" w:rsidTr="00F156B1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4562AE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>
                        <wp:extent cx="6646545" cy="4722495"/>
                        <wp:effectExtent l="0" t="0" r="1905" b="1905"/>
                        <wp:docPr id="27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"/>
                                <pic:cNvPicPr/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722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562AE" w:rsidRPr="004D2956" w:rsidRDefault="004562AE" w:rsidP="004562A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F450 Frame_GIT-Hover-Stress-Stress1</w:t>
                  </w:r>
                </w:p>
              </w:tc>
            </w:tr>
          </w:tbl>
          <w:p w:rsidR="004562AE" w:rsidRDefault="004562AE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350"/>
              <w:gridCol w:w="2175"/>
              <w:gridCol w:w="2209"/>
            </w:tblGrid>
            <w:tr w:rsidR="004562AE" w:rsidTr="00F156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4562AE" w:rsidRDefault="004562AE" w:rsidP="004562AE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4562AE" w:rsidRDefault="004562AE" w:rsidP="004562A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4562AE" w:rsidRDefault="004562AE" w:rsidP="004562A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4562AE" w:rsidRDefault="004562AE" w:rsidP="004562A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4562AE" w:rsidTr="00F156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4562AE" w:rsidRPr="004D2956" w:rsidRDefault="004562AE" w:rsidP="004562AE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4562AE" w:rsidRPr="004D2956" w:rsidRDefault="004562AE" w:rsidP="004562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4562AE" w:rsidRDefault="004562AE" w:rsidP="004562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2.841e-02mm</w:t>
                  </w:r>
                </w:p>
                <w:p w:rsidR="004562AE" w:rsidRPr="004D2956" w:rsidRDefault="004562AE" w:rsidP="004562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217735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4562AE" w:rsidRDefault="004562AE" w:rsidP="004562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4.518e+00mm</w:t>
                  </w:r>
                </w:p>
                <w:p w:rsidR="004562AE" w:rsidRPr="004D2956" w:rsidRDefault="004562AE" w:rsidP="004562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479504</w:t>
                  </w:r>
                </w:p>
              </w:tc>
            </w:tr>
            <w:tr w:rsidR="004562AE" w:rsidTr="00F156B1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4562AE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>
                        <wp:extent cx="6646545" cy="4722495"/>
                        <wp:effectExtent l="0" t="0" r="1905" b="1905"/>
                        <wp:docPr id="28" name="Picture 2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"/>
                                <pic:cNvPicPr/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722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562AE" w:rsidRPr="004D2956" w:rsidRDefault="004562AE" w:rsidP="004562A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F450 Frame_GIT-Hover-Displacement-Displacement1</w:t>
                  </w:r>
                </w:p>
              </w:tc>
            </w:tr>
          </w:tbl>
          <w:p w:rsidR="004562AE" w:rsidRDefault="004562AE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4562AE" w:rsidTr="00F156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4562AE" w:rsidRDefault="004562AE" w:rsidP="004562AE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4562AE" w:rsidRDefault="004562AE" w:rsidP="004562A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4562AE" w:rsidRDefault="004562AE" w:rsidP="004562A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4562AE" w:rsidRDefault="004562AE" w:rsidP="004562A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4562AE" w:rsidTr="00F156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4562AE" w:rsidRPr="004D2956" w:rsidRDefault="004562AE" w:rsidP="004562AE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4562AE" w:rsidRPr="004D2956" w:rsidRDefault="004562AE" w:rsidP="004562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4562AE" w:rsidRDefault="004562AE" w:rsidP="004562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5.892e-07</w:t>
                  </w:r>
                </w:p>
                <w:p w:rsidR="004562AE" w:rsidRPr="004D2956" w:rsidRDefault="004562AE" w:rsidP="004562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50449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4562AE" w:rsidRDefault="004562AE" w:rsidP="004562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1.437e-03</w:t>
                  </w:r>
                </w:p>
                <w:p w:rsidR="004562AE" w:rsidRPr="004D2956" w:rsidRDefault="004562AE" w:rsidP="004562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400310</w:t>
                  </w:r>
                </w:p>
              </w:tc>
            </w:tr>
            <w:tr w:rsidR="004562AE" w:rsidTr="00F156B1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4562AE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>
                        <wp:extent cx="6646545" cy="4722495"/>
                        <wp:effectExtent l="0" t="0" r="1905" b="1905"/>
                        <wp:docPr id="29" name="Picture 2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"/>
                                <pic:cNvPicPr/>
                              </pic:nvPicPr>
                              <pic:blipFill>
                                <a:blip r:embed="rId3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722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562AE" w:rsidRPr="004D2956" w:rsidRDefault="004562AE" w:rsidP="004562A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F450 Frame_GIT-Hover-Strain-Strain1</w:t>
                  </w:r>
                </w:p>
              </w:tc>
            </w:tr>
          </w:tbl>
          <w:p w:rsidR="004562AE" w:rsidRDefault="004562AE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898"/>
              <w:gridCol w:w="7307"/>
            </w:tblGrid>
            <w:tr w:rsidR="004562AE" w:rsidTr="004562A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4562AE" w:rsidRDefault="004562AE" w:rsidP="004562AE">
                  <w:r>
                    <w:t>Name</w:t>
                  </w:r>
                </w:p>
              </w:tc>
              <w:tc>
                <w:tcPr>
                  <w:tcW w:w="773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4562AE" w:rsidRDefault="004562AE" w:rsidP="004562A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</w:tr>
            <w:tr w:rsidR="004562AE" w:rsidTr="00165F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69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4562AE" w:rsidRPr="004D2956" w:rsidRDefault="004562AE" w:rsidP="004562AE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Design Insight1</w:t>
                  </w:r>
                </w:p>
              </w:tc>
              <w:tc>
                <w:tcPr>
                  <w:tcW w:w="7736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4562AE" w:rsidRPr="004D2956" w:rsidRDefault="004562AE" w:rsidP="004562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Design Insight</w:t>
                  </w:r>
                </w:p>
              </w:tc>
            </w:tr>
            <w:tr w:rsidR="004562AE" w:rsidTr="004562A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0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4562AE" w:rsidRDefault="004562AE" w:rsidP="004562AE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>
                        <wp:extent cx="6646545" cy="4722495"/>
                        <wp:effectExtent l="0" t="0" r="1905" b="1905"/>
                        <wp:docPr id="30" name="Picture 3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" name=""/>
                                <pic:cNvPicPr/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722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562AE" w:rsidRPr="004D2956" w:rsidRDefault="004562AE" w:rsidP="004562A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F450 Frame_GIT-Hover-Design Insight-Design Insight1</w:t>
                  </w:r>
                </w:p>
              </w:tc>
            </w:tr>
          </w:tbl>
          <w:p w:rsidR="004562AE" w:rsidRPr="000B04D4" w:rsidRDefault="004562AE" w:rsidP="000A7C6B"/>
          <w:bookmarkEnd w:id="22"/>
          <w:bookmarkEnd w:id="23"/>
          <w:bookmarkEnd w:id="24"/>
          <w:p w:rsidR="00EC2432" w:rsidRDefault="00EC2432" w:rsidP="000A7C6B"/>
        </w:tc>
      </w:tr>
    </w:tbl>
    <w:p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0B1701" w:rsidRDefault="004562AE" w:rsidP="004562AE">
            <w:pPr>
              <w:pStyle w:val="Heading1"/>
            </w:pPr>
            <w:bookmarkStart w:id="26" w:name="_Toc231395069"/>
            <w:r>
              <w:t>Conclusion</w:t>
            </w:r>
            <w:bookmarkEnd w:id="26"/>
          </w:p>
        </w:tc>
      </w:tr>
    </w:tbl>
    <w:p w:rsidR="00AC3438" w:rsidRPr="00AC3438" w:rsidRDefault="00AC3438" w:rsidP="00FE0924">
      <w:bookmarkStart w:id="27" w:name="_GoBack"/>
      <w:bookmarkEnd w:id="27"/>
    </w:p>
    <w:sectPr w:rsidR="00AC3438" w:rsidRPr="00AC3438" w:rsidSect="004562AE">
      <w:footerReference w:type="default" r:id="rId35"/>
      <w:footerReference w:type="first" r:id="rId36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62AE" w:rsidRDefault="004562AE" w:rsidP="00F25CD7">
      <w:pPr>
        <w:spacing w:after="0" w:line="240" w:lineRule="auto"/>
      </w:pPr>
      <w:r>
        <w:separator/>
      </w:r>
    </w:p>
  </w:endnote>
  <w:endnote w:type="continuationSeparator" w:id="0">
    <w:p w:rsidR="004562AE" w:rsidRDefault="004562AE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FD315C" w:rsidTr="003E1AE9">
      <w:tc>
        <w:tcPr>
          <w:tcW w:w="867" w:type="pct"/>
        </w:tcPr>
        <w:p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:rsidR="00FD315C" w:rsidRDefault="004562AE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:rsidR="00FD315C" w:rsidRDefault="004562AE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F450 Frame_GIT</w:t>
          </w:r>
        </w:p>
      </w:tc>
      <w:tc>
        <w:tcPr>
          <w:tcW w:w="0" w:type="auto"/>
          <w:vAlign w:val="bottom"/>
        </w:tcPr>
        <w:p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:rsidTr="00BF0BC4">
      <w:tc>
        <w:tcPr>
          <w:tcW w:w="1908" w:type="dxa"/>
        </w:tcPr>
        <w:p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:rsidR="00FD315C" w:rsidRDefault="004562AE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:rsidR="00FD315C" w:rsidRDefault="004562AE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F450 Frame_GIT</w:t>
          </w:r>
        </w:p>
      </w:tc>
      <w:tc>
        <w:tcPr>
          <w:tcW w:w="360" w:type="dxa"/>
          <w:vAlign w:val="bottom"/>
        </w:tcPr>
        <w:p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62AE" w:rsidRDefault="004562AE" w:rsidP="00F25CD7">
      <w:pPr>
        <w:spacing w:after="0" w:line="240" w:lineRule="auto"/>
      </w:pPr>
      <w:r>
        <w:separator/>
      </w:r>
    </w:p>
  </w:footnote>
  <w:footnote w:type="continuationSeparator" w:id="0">
    <w:p w:rsidR="004562AE" w:rsidRDefault="004562AE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2AE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2AE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BD4D9"/>
  <w15:docId w15:val="{F27B5EF3-2E05-4563-B7BC-790861553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image" Target="media/image28.jp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g"/><Relationship Id="rId36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footer" Target="footer1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994FDF-D4CF-4056-97BB-6534EDB2E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1</TotalTime>
  <Pages>21</Pages>
  <Words>1287</Words>
  <Characters>7337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asus</dc:creator>
  <cp:lastModifiedBy>asus</cp:lastModifiedBy>
  <cp:revision>1</cp:revision>
  <dcterms:created xsi:type="dcterms:W3CDTF">2026-06-03T10:32:00Z</dcterms:created>
  <dcterms:modified xsi:type="dcterms:W3CDTF">2026-06-03T10:33:00Z</dcterms:modified>
</cp:coreProperties>
</file>